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F589" w14:textId="77777777" w:rsidR="00A461EC" w:rsidRDefault="00000000">
      <w:pPr>
        <w:rPr>
          <w:b/>
          <w:bCs/>
        </w:rPr>
      </w:pPr>
      <w:r>
        <w:rPr>
          <w:b/>
          <w:bCs/>
        </w:rPr>
        <w:t>1. Dataset Descriptions</w:t>
      </w:r>
    </w:p>
    <w:p w14:paraId="30298275" w14:textId="77777777" w:rsidR="00A461EC" w:rsidRDefault="00000000">
      <w:pPr>
        <w:rPr>
          <w:b/>
          <w:bCs/>
        </w:rPr>
      </w:pPr>
      <w:r>
        <w:rPr>
          <w:b/>
          <w:bCs/>
        </w:rPr>
        <w:t>customers.csv</w:t>
      </w:r>
    </w:p>
    <w:p w14:paraId="437E8C62" w14:textId="77777777" w:rsidR="00A461EC" w:rsidRDefault="00000000">
      <w:r>
        <w:rPr>
          <w:b/>
          <w:bCs/>
        </w:rPr>
        <w:t>Customer Master Data</w:t>
      </w:r>
    </w:p>
    <w:p w14:paraId="68DC692F" w14:textId="77777777" w:rsidR="00A461EC" w:rsidRDefault="00000000">
      <w:r>
        <w:rPr>
          <w:b/>
          <w:bCs/>
        </w:rPr>
        <w:t>Description</w:t>
      </w:r>
      <w:r>
        <w:br/>
        <w:t>Contains demographic and account-level information about customers.</w:t>
      </w:r>
    </w:p>
    <w:p w14:paraId="6ABC2B41" w14:textId="77777777" w:rsidR="00A461EC" w:rsidRDefault="00000000">
      <w:r>
        <w:rPr>
          <w:b/>
          <w:bCs/>
        </w:rPr>
        <w:t>Key Fields</w:t>
      </w:r>
    </w:p>
    <w:p w14:paraId="4FD44E21" w14:textId="77777777" w:rsidR="00A461EC" w:rsidRDefault="00000000">
      <w:pPr>
        <w:numPr>
          <w:ilvl w:val="0"/>
          <w:numId w:val="1"/>
        </w:numPr>
      </w:pPr>
      <w:proofErr w:type="spellStart"/>
      <w:r>
        <w:t>customer_id</w:t>
      </w:r>
      <w:proofErr w:type="spellEnd"/>
      <w:r>
        <w:t xml:space="preserve"> (Primary Key)</w:t>
      </w:r>
    </w:p>
    <w:p w14:paraId="1EC628F3" w14:textId="77777777" w:rsidR="00A461EC" w:rsidRDefault="00000000">
      <w:pPr>
        <w:numPr>
          <w:ilvl w:val="0"/>
          <w:numId w:val="1"/>
        </w:numPr>
      </w:pPr>
      <w:r>
        <w:t>age</w:t>
      </w:r>
    </w:p>
    <w:p w14:paraId="331DA767" w14:textId="77777777" w:rsidR="00A461EC" w:rsidRDefault="00000000">
      <w:pPr>
        <w:numPr>
          <w:ilvl w:val="0"/>
          <w:numId w:val="1"/>
        </w:numPr>
      </w:pPr>
      <w:r>
        <w:t>gender</w:t>
      </w:r>
    </w:p>
    <w:p w14:paraId="13ABEBF1" w14:textId="77777777" w:rsidR="00A461EC" w:rsidRDefault="00000000">
      <w:pPr>
        <w:numPr>
          <w:ilvl w:val="0"/>
          <w:numId w:val="1"/>
        </w:numPr>
      </w:pPr>
      <w:r>
        <w:t>location</w:t>
      </w:r>
    </w:p>
    <w:p w14:paraId="45874801" w14:textId="77777777" w:rsidR="00A461EC" w:rsidRDefault="00000000">
      <w:pPr>
        <w:numPr>
          <w:ilvl w:val="0"/>
          <w:numId w:val="1"/>
        </w:numPr>
      </w:pPr>
      <w:proofErr w:type="spellStart"/>
      <w:r>
        <w:t>device_type</w:t>
      </w:r>
      <w:proofErr w:type="spellEnd"/>
    </w:p>
    <w:p w14:paraId="71E224D4" w14:textId="77777777" w:rsidR="00A461EC" w:rsidRDefault="00000000">
      <w:pPr>
        <w:numPr>
          <w:ilvl w:val="0"/>
          <w:numId w:val="1"/>
        </w:numPr>
      </w:pPr>
      <w:proofErr w:type="spellStart"/>
      <w:r>
        <w:t>loyalty_status</w:t>
      </w:r>
      <w:proofErr w:type="spellEnd"/>
    </w:p>
    <w:p w14:paraId="0BABCA63" w14:textId="77777777" w:rsidR="00A461EC" w:rsidRDefault="00000000">
      <w:pPr>
        <w:numPr>
          <w:ilvl w:val="0"/>
          <w:numId w:val="1"/>
        </w:numPr>
      </w:pPr>
      <w:proofErr w:type="spellStart"/>
      <w:r>
        <w:t>acquisition_date</w:t>
      </w:r>
      <w:proofErr w:type="spellEnd"/>
    </w:p>
    <w:p w14:paraId="587FE4B2" w14:textId="77777777" w:rsidR="00A461EC" w:rsidRDefault="00000000">
      <w:r>
        <w:rPr>
          <w:b/>
          <w:bCs/>
        </w:rPr>
        <w:t>Primary Use Cases</w:t>
      </w:r>
    </w:p>
    <w:p w14:paraId="3D756B5D" w14:textId="77777777" w:rsidR="00A461EC" w:rsidRDefault="00000000">
      <w:pPr>
        <w:numPr>
          <w:ilvl w:val="0"/>
          <w:numId w:val="2"/>
        </w:numPr>
      </w:pPr>
      <w:r>
        <w:t>Customer segmentation</w:t>
      </w:r>
    </w:p>
    <w:p w14:paraId="5CA49B6F" w14:textId="77777777" w:rsidR="00A461EC" w:rsidRDefault="00000000">
      <w:pPr>
        <w:numPr>
          <w:ilvl w:val="0"/>
          <w:numId w:val="2"/>
        </w:numPr>
      </w:pPr>
      <w:r>
        <w:t>Customer Lifetime Value (CLV) analysis</w:t>
      </w:r>
    </w:p>
    <w:p w14:paraId="31EBEA8F" w14:textId="77777777" w:rsidR="00A461EC" w:rsidRDefault="00000000">
      <w:pPr>
        <w:numPr>
          <w:ilvl w:val="0"/>
          <w:numId w:val="2"/>
        </w:numPr>
      </w:pPr>
      <w:r>
        <w:t>Retention modeling</w:t>
      </w:r>
    </w:p>
    <w:p w14:paraId="429245BE" w14:textId="77777777" w:rsidR="00A461EC" w:rsidRDefault="00000000">
      <w:pPr>
        <w:numPr>
          <w:ilvl w:val="0"/>
          <w:numId w:val="2"/>
        </w:numPr>
      </w:pPr>
      <w:r>
        <w:t>Personalization insights</w:t>
      </w:r>
    </w:p>
    <w:p w14:paraId="008A630B" w14:textId="77777777" w:rsidR="00A461EC" w:rsidRDefault="00A461EC"/>
    <w:p w14:paraId="58064861" w14:textId="77777777" w:rsidR="00A461EC" w:rsidRDefault="00000000">
      <w:pPr>
        <w:rPr>
          <w:b/>
          <w:bCs/>
        </w:rPr>
      </w:pPr>
      <w:r>
        <w:rPr>
          <w:b/>
          <w:bCs/>
        </w:rPr>
        <w:t>products.csv</w:t>
      </w:r>
    </w:p>
    <w:p w14:paraId="0413919A" w14:textId="77777777" w:rsidR="00A461EC" w:rsidRDefault="00000000">
      <w:r>
        <w:rPr>
          <w:b/>
          <w:bCs/>
        </w:rPr>
        <w:t>Product Catalog Data</w:t>
      </w:r>
    </w:p>
    <w:p w14:paraId="7DC57026" w14:textId="77777777" w:rsidR="00A461EC" w:rsidRDefault="00000000">
      <w:r>
        <w:rPr>
          <w:b/>
          <w:bCs/>
        </w:rPr>
        <w:t>Description</w:t>
      </w:r>
      <w:r>
        <w:br/>
        <w:t>Stores product-level attributes and pricing details.</w:t>
      </w:r>
    </w:p>
    <w:p w14:paraId="1A6C4C48" w14:textId="77777777" w:rsidR="00A461EC" w:rsidRDefault="00000000">
      <w:r>
        <w:rPr>
          <w:b/>
          <w:bCs/>
        </w:rPr>
        <w:t>Key Fields</w:t>
      </w:r>
    </w:p>
    <w:p w14:paraId="47B71DFA" w14:textId="77777777" w:rsidR="00A461EC" w:rsidRDefault="00000000">
      <w:pPr>
        <w:numPr>
          <w:ilvl w:val="0"/>
          <w:numId w:val="3"/>
        </w:numPr>
      </w:pPr>
      <w:proofErr w:type="spellStart"/>
      <w:r>
        <w:t>sku</w:t>
      </w:r>
      <w:proofErr w:type="spellEnd"/>
      <w:r>
        <w:t xml:space="preserve"> (Primary Key)</w:t>
      </w:r>
    </w:p>
    <w:p w14:paraId="5705E605" w14:textId="77777777" w:rsidR="00A461EC" w:rsidRDefault="00000000">
      <w:pPr>
        <w:numPr>
          <w:ilvl w:val="0"/>
          <w:numId w:val="3"/>
        </w:numPr>
      </w:pPr>
      <w:proofErr w:type="spellStart"/>
      <w:r>
        <w:t>product_name</w:t>
      </w:r>
      <w:proofErr w:type="spellEnd"/>
    </w:p>
    <w:p w14:paraId="185644BB" w14:textId="77777777" w:rsidR="00A461EC" w:rsidRDefault="00000000">
      <w:pPr>
        <w:numPr>
          <w:ilvl w:val="0"/>
          <w:numId w:val="3"/>
        </w:numPr>
      </w:pPr>
      <w:r>
        <w:t>category</w:t>
      </w:r>
    </w:p>
    <w:p w14:paraId="40977786" w14:textId="77777777" w:rsidR="00A461EC" w:rsidRDefault="00000000">
      <w:pPr>
        <w:numPr>
          <w:ilvl w:val="0"/>
          <w:numId w:val="3"/>
        </w:numPr>
      </w:pPr>
      <w:proofErr w:type="spellStart"/>
      <w:r>
        <w:lastRenderedPageBreak/>
        <w:t>cost_price</w:t>
      </w:r>
      <w:proofErr w:type="spellEnd"/>
    </w:p>
    <w:p w14:paraId="0DD1355C" w14:textId="77777777" w:rsidR="00A461EC" w:rsidRDefault="00000000">
      <w:pPr>
        <w:numPr>
          <w:ilvl w:val="0"/>
          <w:numId w:val="3"/>
        </w:numPr>
      </w:pPr>
      <w:proofErr w:type="spellStart"/>
      <w:r>
        <w:t>retail_price</w:t>
      </w:r>
      <w:proofErr w:type="spellEnd"/>
    </w:p>
    <w:p w14:paraId="2DF8D08E" w14:textId="77777777" w:rsidR="00A461EC" w:rsidRDefault="00000000">
      <w:pPr>
        <w:numPr>
          <w:ilvl w:val="0"/>
          <w:numId w:val="3"/>
        </w:numPr>
      </w:pPr>
      <w:proofErr w:type="spellStart"/>
      <w:r>
        <w:t>profit_margin</w:t>
      </w:r>
      <w:proofErr w:type="spellEnd"/>
    </w:p>
    <w:p w14:paraId="3D65B206" w14:textId="77777777" w:rsidR="00A461EC" w:rsidRDefault="00000000">
      <w:r>
        <w:rPr>
          <w:b/>
          <w:bCs/>
        </w:rPr>
        <w:t>Primary Use Cases</w:t>
      </w:r>
    </w:p>
    <w:p w14:paraId="016B733D" w14:textId="77777777" w:rsidR="00A461EC" w:rsidRDefault="00000000">
      <w:pPr>
        <w:numPr>
          <w:ilvl w:val="0"/>
          <w:numId w:val="4"/>
        </w:numPr>
      </w:pPr>
      <w:r>
        <w:t>Revenue analysis</w:t>
      </w:r>
    </w:p>
    <w:p w14:paraId="1230A396" w14:textId="77777777" w:rsidR="00A461EC" w:rsidRDefault="00000000">
      <w:pPr>
        <w:numPr>
          <w:ilvl w:val="0"/>
          <w:numId w:val="4"/>
        </w:numPr>
      </w:pPr>
      <w:r>
        <w:t>Category performance tracking</w:t>
      </w:r>
    </w:p>
    <w:p w14:paraId="6F005C5A" w14:textId="77777777" w:rsidR="00A461EC" w:rsidRDefault="00000000">
      <w:pPr>
        <w:numPr>
          <w:ilvl w:val="0"/>
          <w:numId w:val="4"/>
        </w:numPr>
      </w:pPr>
      <w:r>
        <w:t>Margin optimization</w:t>
      </w:r>
    </w:p>
    <w:p w14:paraId="7BE3CA23" w14:textId="77777777" w:rsidR="00A461EC" w:rsidRDefault="00000000">
      <w:pPr>
        <w:numPr>
          <w:ilvl w:val="0"/>
          <w:numId w:val="4"/>
        </w:numPr>
      </w:pPr>
      <w:r>
        <w:t>Demand forecasting</w:t>
      </w:r>
    </w:p>
    <w:p w14:paraId="6CCE966D" w14:textId="77777777" w:rsidR="00A461EC" w:rsidRDefault="00A461EC"/>
    <w:p w14:paraId="4C6DBB39" w14:textId="77777777" w:rsidR="00A461EC" w:rsidRDefault="00000000">
      <w:pPr>
        <w:rPr>
          <w:b/>
          <w:bCs/>
        </w:rPr>
      </w:pPr>
      <w:r>
        <w:rPr>
          <w:b/>
          <w:bCs/>
        </w:rPr>
        <w:t>inventory.csv</w:t>
      </w:r>
    </w:p>
    <w:p w14:paraId="28B45BA4" w14:textId="77777777" w:rsidR="00A461EC" w:rsidRDefault="00000000">
      <w:r>
        <w:rPr>
          <w:b/>
          <w:bCs/>
        </w:rPr>
        <w:t>Inventory &amp; Stock Levels</w:t>
      </w:r>
    </w:p>
    <w:p w14:paraId="2A2C6591" w14:textId="77777777" w:rsidR="00A461EC" w:rsidRDefault="00000000">
      <w:r>
        <w:rPr>
          <w:b/>
          <w:bCs/>
        </w:rPr>
        <w:t>Description</w:t>
      </w:r>
      <w:r>
        <w:br/>
        <w:t>Tracks current stock quantities and reorder thresholds.</w:t>
      </w:r>
    </w:p>
    <w:p w14:paraId="04412DFE" w14:textId="77777777" w:rsidR="00A461EC" w:rsidRDefault="00000000">
      <w:r>
        <w:rPr>
          <w:b/>
          <w:bCs/>
        </w:rPr>
        <w:t>Key Fields</w:t>
      </w:r>
    </w:p>
    <w:p w14:paraId="538E133B" w14:textId="77777777" w:rsidR="00A461EC" w:rsidRDefault="00000000">
      <w:pPr>
        <w:numPr>
          <w:ilvl w:val="0"/>
          <w:numId w:val="5"/>
        </w:numPr>
      </w:pPr>
      <w:proofErr w:type="spellStart"/>
      <w:r>
        <w:t>sku</w:t>
      </w:r>
      <w:proofErr w:type="spellEnd"/>
      <w:r>
        <w:t xml:space="preserve"> (Foreign Key → products)</w:t>
      </w:r>
    </w:p>
    <w:p w14:paraId="0C84B3DA" w14:textId="77777777" w:rsidR="00A461EC" w:rsidRDefault="00000000">
      <w:pPr>
        <w:numPr>
          <w:ilvl w:val="0"/>
          <w:numId w:val="5"/>
        </w:numPr>
      </w:pPr>
      <w:proofErr w:type="spellStart"/>
      <w:r>
        <w:t>stock_quantity</w:t>
      </w:r>
      <w:proofErr w:type="spellEnd"/>
    </w:p>
    <w:p w14:paraId="59F45782" w14:textId="77777777" w:rsidR="00A461EC" w:rsidRDefault="00000000">
      <w:pPr>
        <w:numPr>
          <w:ilvl w:val="0"/>
          <w:numId w:val="5"/>
        </w:numPr>
      </w:pPr>
      <w:proofErr w:type="spellStart"/>
      <w:r>
        <w:t>reorder_level</w:t>
      </w:r>
      <w:proofErr w:type="spellEnd"/>
    </w:p>
    <w:p w14:paraId="0DCE019A" w14:textId="77777777" w:rsidR="00A461EC" w:rsidRDefault="00000000">
      <w:pPr>
        <w:numPr>
          <w:ilvl w:val="0"/>
          <w:numId w:val="5"/>
        </w:numPr>
      </w:pPr>
      <w:proofErr w:type="spellStart"/>
      <w:r>
        <w:t>warehouse_location</w:t>
      </w:r>
      <w:proofErr w:type="spellEnd"/>
    </w:p>
    <w:p w14:paraId="33202F96" w14:textId="77777777" w:rsidR="00A461EC" w:rsidRDefault="00000000">
      <w:r>
        <w:rPr>
          <w:b/>
          <w:bCs/>
        </w:rPr>
        <w:t>Primary Use Cases</w:t>
      </w:r>
    </w:p>
    <w:p w14:paraId="74CE61A2" w14:textId="77777777" w:rsidR="00A461EC" w:rsidRDefault="00000000">
      <w:pPr>
        <w:numPr>
          <w:ilvl w:val="0"/>
          <w:numId w:val="6"/>
        </w:numPr>
      </w:pPr>
      <w:r>
        <w:t>Stock-out risk detection</w:t>
      </w:r>
    </w:p>
    <w:p w14:paraId="2C848362" w14:textId="77777777" w:rsidR="00A461EC" w:rsidRDefault="00000000">
      <w:pPr>
        <w:numPr>
          <w:ilvl w:val="0"/>
          <w:numId w:val="6"/>
        </w:numPr>
      </w:pPr>
      <w:r>
        <w:t>Replenishment planning</w:t>
      </w:r>
    </w:p>
    <w:p w14:paraId="72B10012" w14:textId="77777777" w:rsidR="00A461EC" w:rsidRDefault="00000000">
      <w:pPr>
        <w:numPr>
          <w:ilvl w:val="0"/>
          <w:numId w:val="6"/>
        </w:numPr>
      </w:pPr>
      <w:r>
        <w:t>Inventory optimization</w:t>
      </w:r>
    </w:p>
    <w:p w14:paraId="0B5C9898" w14:textId="77777777" w:rsidR="00A461EC" w:rsidRDefault="00A461EC"/>
    <w:p w14:paraId="7A56C1FA" w14:textId="77777777" w:rsidR="00A461EC" w:rsidRDefault="00000000">
      <w:pPr>
        <w:rPr>
          <w:b/>
          <w:bCs/>
        </w:rPr>
      </w:pPr>
      <w:r>
        <w:rPr>
          <w:b/>
          <w:bCs/>
        </w:rPr>
        <w:t>transactions.csv</w:t>
      </w:r>
    </w:p>
    <w:p w14:paraId="6D5C8DF3" w14:textId="77777777" w:rsidR="00A461EC" w:rsidRDefault="00000000">
      <w:r>
        <w:rPr>
          <w:b/>
          <w:bCs/>
        </w:rPr>
        <w:t>Order-Level Sales Data</w:t>
      </w:r>
    </w:p>
    <w:p w14:paraId="12BEA67B" w14:textId="77777777" w:rsidR="00A461EC" w:rsidRDefault="00000000">
      <w:r>
        <w:rPr>
          <w:b/>
          <w:bCs/>
        </w:rPr>
        <w:t>Description</w:t>
      </w:r>
      <w:r>
        <w:br/>
        <w:t>Each row represents a completed customer transaction.</w:t>
      </w:r>
    </w:p>
    <w:p w14:paraId="37057242" w14:textId="77777777" w:rsidR="00A461EC" w:rsidRDefault="00000000">
      <w:r>
        <w:rPr>
          <w:b/>
          <w:bCs/>
        </w:rPr>
        <w:lastRenderedPageBreak/>
        <w:t>Key Fields</w:t>
      </w:r>
    </w:p>
    <w:p w14:paraId="66FD22F1" w14:textId="77777777" w:rsidR="00A461EC" w:rsidRDefault="00000000">
      <w:pPr>
        <w:numPr>
          <w:ilvl w:val="0"/>
          <w:numId w:val="7"/>
        </w:numPr>
      </w:pPr>
      <w:proofErr w:type="spellStart"/>
      <w:r>
        <w:t>order_id</w:t>
      </w:r>
      <w:proofErr w:type="spellEnd"/>
      <w:r>
        <w:t xml:space="preserve"> (Primary Key)</w:t>
      </w:r>
    </w:p>
    <w:p w14:paraId="18327702" w14:textId="77777777" w:rsidR="00A461EC" w:rsidRDefault="00000000">
      <w:pPr>
        <w:numPr>
          <w:ilvl w:val="0"/>
          <w:numId w:val="7"/>
        </w:numPr>
      </w:pPr>
      <w:proofErr w:type="spellStart"/>
      <w:r>
        <w:t>customer_id</w:t>
      </w:r>
      <w:proofErr w:type="spellEnd"/>
      <w:r>
        <w:t xml:space="preserve"> (Foreign Key → customers)</w:t>
      </w:r>
    </w:p>
    <w:p w14:paraId="630C3A14" w14:textId="77777777" w:rsidR="00A461EC" w:rsidRDefault="00000000">
      <w:pPr>
        <w:numPr>
          <w:ilvl w:val="0"/>
          <w:numId w:val="7"/>
        </w:numPr>
      </w:pPr>
      <w:proofErr w:type="spellStart"/>
      <w:r>
        <w:t>sku</w:t>
      </w:r>
      <w:proofErr w:type="spellEnd"/>
      <w:r>
        <w:t xml:space="preserve"> (Foreign Key → products)</w:t>
      </w:r>
    </w:p>
    <w:p w14:paraId="671CED80" w14:textId="77777777" w:rsidR="00A461EC" w:rsidRDefault="00000000">
      <w:pPr>
        <w:numPr>
          <w:ilvl w:val="0"/>
          <w:numId w:val="7"/>
        </w:numPr>
      </w:pPr>
      <w:r>
        <w:t>quantity</w:t>
      </w:r>
    </w:p>
    <w:p w14:paraId="5BD03857" w14:textId="77777777" w:rsidR="00A461EC" w:rsidRDefault="00000000">
      <w:pPr>
        <w:numPr>
          <w:ilvl w:val="0"/>
          <w:numId w:val="7"/>
        </w:numPr>
      </w:pPr>
      <w:proofErr w:type="spellStart"/>
      <w:r>
        <w:t>total_amount</w:t>
      </w:r>
      <w:proofErr w:type="spellEnd"/>
    </w:p>
    <w:p w14:paraId="5E0E5093" w14:textId="77777777" w:rsidR="00A461EC" w:rsidRDefault="00000000">
      <w:pPr>
        <w:numPr>
          <w:ilvl w:val="0"/>
          <w:numId w:val="7"/>
        </w:numPr>
      </w:pPr>
      <w:proofErr w:type="spellStart"/>
      <w:r>
        <w:t>order_datetime</w:t>
      </w:r>
      <w:proofErr w:type="spellEnd"/>
    </w:p>
    <w:p w14:paraId="6635F19D" w14:textId="77777777" w:rsidR="00A461EC" w:rsidRDefault="00000000">
      <w:r>
        <w:rPr>
          <w:b/>
          <w:bCs/>
        </w:rPr>
        <w:t>Primary Use Cases</w:t>
      </w:r>
    </w:p>
    <w:p w14:paraId="3E83088D" w14:textId="77777777" w:rsidR="00A461EC" w:rsidRDefault="00000000">
      <w:pPr>
        <w:numPr>
          <w:ilvl w:val="0"/>
          <w:numId w:val="8"/>
        </w:numPr>
      </w:pPr>
      <w:r>
        <w:t>Revenue KPI computation</w:t>
      </w:r>
    </w:p>
    <w:p w14:paraId="43EBCE02" w14:textId="77777777" w:rsidR="00A461EC" w:rsidRDefault="00000000">
      <w:pPr>
        <w:numPr>
          <w:ilvl w:val="0"/>
          <w:numId w:val="8"/>
        </w:numPr>
      </w:pPr>
      <w:proofErr w:type="gramStart"/>
      <w:r>
        <w:t>Customer</w:t>
      </w:r>
      <w:proofErr w:type="gramEnd"/>
      <w:r>
        <w:t xml:space="preserve"> spend analysis</w:t>
      </w:r>
    </w:p>
    <w:p w14:paraId="484AF2D3" w14:textId="77777777" w:rsidR="00A461EC" w:rsidRDefault="00000000">
      <w:pPr>
        <w:numPr>
          <w:ilvl w:val="0"/>
          <w:numId w:val="8"/>
        </w:numPr>
      </w:pPr>
      <w:r>
        <w:t>Sales forecasting</w:t>
      </w:r>
    </w:p>
    <w:p w14:paraId="7E526928" w14:textId="77777777" w:rsidR="00A461EC" w:rsidRDefault="00000000">
      <w:pPr>
        <w:numPr>
          <w:ilvl w:val="0"/>
          <w:numId w:val="8"/>
        </w:numPr>
      </w:pPr>
      <w:r>
        <w:t>Basket analysis</w:t>
      </w:r>
    </w:p>
    <w:p w14:paraId="3A9921F0" w14:textId="77777777" w:rsidR="00A461EC" w:rsidRDefault="00A461EC"/>
    <w:p w14:paraId="1FB7B826" w14:textId="77777777" w:rsidR="00A461EC" w:rsidRDefault="00000000">
      <w:pPr>
        <w:rPr>
          <w:b/>
          <w:bCs/>
        </w:rPr>
      </w:pPr>
      <w:r>
        <w:rPr>
          <w:b/>
          <w:bCs/>
        </w:rPr>
        <w:t>transactions_with_session.csv</w:t>
      </w:r>
    </w:p>
    <w:p w14:paraId="662059FA" w14:textId="77777777" w:rsidR="00A461EC" w:rsidRDefault="00000000">
      <w:r>
        <w:rPr>
          <w:b/>
          <w:bCs/>
        </w:rPr>
        <w:t>Transactions with Session Attribution</w:t>
      </w:r>
    </w:p>
    <w:p w14:paraId="0228B34D" w14:textId="77777777" w:rsidR="00A461EC" w:rsidRDefault="00000000">
      <w:r>
        <w:rPr>
          <w:b/>
          <w:bCs/>
        </w:rPr>
        <w:t>Description</w:t>
      </w:r>
      <w:r>
        <w:br/>
        <w:t>Enhanced transaction dataset linking orders to website sessions.</w:t>
      </w:r>
    </w:p>
    <w:p w14:paraId="6E733E87" w14:textId="77777777" w:rsidR="00A461EC" w:rsidRDefault="00000000">
      <w:r>
        <w:rPr>
          <w:b/>
          <w:bCs/>
        </w:rPr>
        <w:t>Additional Field</w:t>
      </w:r>
    </w:p>
    <w:p w14:paraId="5632ABAB" w14:textId="77777777" w:rsidR="00A461EC" w:rsidRDefault="00000000">
      <w:pPr>
        <w:numPr>
          <w:ilvl w:val="0"/>
          <w:numId w:val="9"/>
        </w:numPr>
      </w:pPr>
      <w:proofErr w:type="spellStart"/>
      <w:r>
        <w:t>session_id</w:t>
      </w:r>
      <w:proofErr w:type="spellEnd"/>
      <w:r>
        <w:t xml:space="preserve"> (Foreign Key → sessions)</w:t>
      </w:r>
    </w:p>
    <w:p w14:paraId="70F09BCE" w14:textId="77777777" w:rsidR="00A461EC" w:rsidRDefault="00000000">
      <w:r>
        <w:rPr>
          <w:b/>
          <w:bCs/>
        </w:rPr>
        <w:t>Primary Use Cases</w:t>
      </w:r>
    </w:p>
    <w:p w14:paraId="59962220" w14:textId="77777777" w:rsidR="00A461EC" w:rsidRDefault="00000000">
      <w:pPr>
        <w:numPr>
          <w:ilvl w:val="0"/>
          <w:numId w:val="10"/>
        </w:numPr>
      </w:pPr>
      <w:r>
        <w:t>Conversion attribution</w:t>
      </w:r>
    </w:p>
    <w:p w14:paraId="6FA7FBDD" w14:textId="77777777" w:rsidR="00A461EC" w:rsidRDefault="00000000">
      <w:pPr>
        <w:numPr>
          <w:ilvl w:val="0"/>
          <w:numId w:val="10"/>
        </w:numPr>
      </w:pPr>
      <w:r>
        <w:t>Revenue per session analysis</w:t>
      </w:r>
    </w:p>
    <w:p w14:paraId="1A76501D" w14:textId="77777777" w:rsidR="00A461EC" w:rsidRDefault="00000000">
      <w:pPr>
        <w:numPr>
          <w:ilvl w:val="0"/>
          <w:numId w:val="10"/>
        </w:numPr>
      </w:pPr>
      <w:r>
        <w:t>Channel performance evaluation</w:t>
      </w:r>
    </w:p>
    <w:p w14:paraId="47EC21B5" w14:textId="77777777" w:rsidR="00A461EC" w:rsidRDefault="00A461EC"/>
    <w:p w14:paraId="48D5E6EF" w14:textId="77777777" w:rsidR="00A461EC" w:rsidRDefault="00000000">
      <w:pPr>
        <w:rPr>
          <w:b/>
          <w:bCs/>
        </w:rPr>
      </w:pPr>
      <w:r>
        <w:rPr>
          <w:b/>
          <w:bCs/>
        </w:rPr>
        <w:t>payments.csv</w:t>
      </w:r>
    </w:p>
    <w:p w14:paraId="510931EB" w14:textId="77777777" w:rsidR="00A461EC" w:rsidRDefault="00000000">
      <w:r>
        <w:rPr>
          <w:b/>
          <w:bCs/>
        </w:rPr>
        <w:t>Payment Processing Data</w:t>
      </w:r>
    </w:p>
    <w:p w14:paraId="68CCEF11" w14:textId="77777777" w:rsidR="00A461EC" w:rsidRDefault="00000000">
      <w:r>
        <w:rPr>
          <w:b/>
          <w:bCs/>
        </w:rPr>
        <w:lastRenderedPageBreak/>
        <w:t>Description</w:t>
      </w:r>
      <w:r>
        <w:br/>
        <w:t>Contains payment-level information associated with orders.</w:t>
      </w:r>
    </w:p>
    <w:p w14:paraId="18FC5232" w14:textId="77777777" w:rsidR="00A461EC" w:rsidRDefault="00000000">
      <w:r>
        <w:rPr>
          <w:b/>
          <w:bCs/>
        </w:rPr>
        <w:t>Key Fields</w:t>
      </w:r>
    </w:p>
    <w:p w14:paraId="22E9F4AC" w14:textId="77777777" w:rsidR="00A461EC" w:rsidRDefault="00000000">
      <w:pPr>
        <w:numPr>
          <w:ilvl w:val="0"/>
          <w:numId w:val="11"/>
        </w:numPr>
      </w:pPr>
      <w:proofErr w:type="spellStart"/>
      <w:r>
        <w:t>order_id</w:t>
      </w:r>
      <w:proofErr w:type="spellEnd"/>
      <w:r>
        <w:t xml:space="preserve"> (Foreign Key → transactions)</w:t>
      </w:r>
    </w:p>
    <w:p w14:paraId="045C4048" w14:textId="77777777" w:rsidR="00A461EC" w:rsidRDefault="00000000">
      <w:pPr>
        <w:numPr>
          <w:ilvl w:val="0"/>
          <w:numId w:val="11"/>
        </w:numPr>
      </w:pPr>
      <w:proofErr w:type="spellStart"/>
      <w:r>
        <w:t>payment_method</w:t>
      </w:r>
      <w:proofErr w:type="spellEnd"/>
    </w:p>
    <w:p w14:paraId="621ABCCE" w14:textId="77777777" w:rsidR="00A461EC" w:rsidRDefault="00000000">
      <w:pPr>
        <w:numPr>
          <w:ilvl w:val="0"/>
          <w:numId w:val="11"/>
        </w:numPr>
      </w:pPr>
      <w:proofErr w:type="spellStart"/>
      <w:r>
        <w:t>payment_status</w:t>
      </w:r>
      <w:proofErr w:type="spellEnd"/>
    </w:p>
    <w:p w14:paraId="36CA22F2" w14:textId="77777777" w:rsidR="00A461EC" w:rsidRDefault="00000000">
      <w:pPr>
        <w:numPr>
          <w:ilvl w:val="0"/>
          <w:numId w:val="11"/>
        </w:numPr>
      </w:pPr>
      <w:proofErr w:type="spellStart"/>
      <w:r>
        <w:t>transaction_fee</w:t>
      </w:r>
      <w:proofErr w:type="spellEnd"/>
    </w:p>
    <w:p w14:paraId="03AB7E47" w14:textId="77777777" w:rsidR="00A461EC" w:rsidRDefault="00000000">
      <w:r>
        <w:rPr>
          <w:b/>
          <w:bCs/>
        </w:rPr>
        <w:t>Primary Use Cases</w:t>
      </w:r>
    </w:p>
    <w:p w14:paraId="65180D88" w14:textId="77777777" w:rsidR="00A461EC" w:rsidRDefault="00000000">
      <w:pPr>
        <w:numPr>
          <w:ilvl w:val="0"/>
          <w:numId w:val="12"/>
        </w:numPr>
      </w:pPr>
      <w:r>
        <w:t>Payment method performance analysis</w:t>
      </w:r>
    </w:p>
    <w:p w14:paraId="66CC0CE5" w14:textId="77777777" w:rsidR="00A461EC" w:rsidRDefault="00000000">
      <w:pPr>
        <w:numPr>
          <w:ilvl w:val="0"/>
          <w:numId w:val="12"/>
        </w:numPr>
      </w:pPr>
      <w:r>
        <w:t>Net revenue calculation</w:t>
      </w:r>
    </w:p>
    <w:p w14:paraId="3D179C03" w14:textId="77777777" w:rsidR="00A461EC" w:rsidRDefault="00000000">
      <w:pPr>
        <w:numPr>
          <w:ilvl w:val="0"/>
          <w:numId w:val="12"/>
        </w:numPr>
      </w:pPr>
      <w:r>
        <w:t>Transaction monitoring</w:t>
      </w:r>
    </w:p>
    <w:p w14:paraId="4DC8EB5E" w14:textId="77777777" w:rsidR="00A461EC" w:rsidRDefault="00A461EC"/>
    <w:p w14:paraId="2FFA4B8B" w14:textId="77777777" w:rsidR="00A461EC" w:rsidRDefault="00000000">
      <w:pPr>
        <w:rPr>
          <w:b/>
          <w:bCs/>
        </w:rPr>
      </w:pPr>
      <w:r>
        <w:rPr>
          <w:b/>
          <w:bCs/>
        </w:rPr>
        <w:t>marketing.csv</w:t>
      </w:r>
    </w:p>
    <w:p w14:paraId="3030D788" w14:textId="77777777" w:rsidR="00A461EC" w:rsidRDefault="00000000">
      <w:r>
        <w:rPr>
          <w:b/>
          <w:bCs/>
        </w:rPr>
        <w:t>Marketing Campaign Metadata</w:t>
      </w:r>
    </w:p>
    <w:p w14:paraId="5CC9538C" w14:textId="77777777" w:rsidR="00A461EC" w:rsidRDefault="00000000">
      <w:r>
        <w:rPr>
          <w:b/>
          <w:bCs/>
        </w:rPr>
        <w:t>Description</w:t>
      </w:r>
      <w:r>
        <w:br/>
        <w:t>Stores campaign-level metadata including budget and high-level performance metrics.</w:t>
      </w:r>
    </w:p>
    <w:p w14:paraId="32970537" w14:textId="77777777" w:rsidR="00A461EC" w:rsidRDefault="00000000">
      <w:r>
        <w:rPr>
          <w:b/>
          <w:bCs/>
        </w:rPr>
        <w:t>Key Fields</w:t>
      </w:r>
    </w:p>
    <w:p w14:paraId="66AFE346" w14:textId="77777777" w:rsidR="00A461EC" w:rsidRDefault="00000000">
      <w:pPr>
        <w:numPr>
          <w:ilvl w:val="0"/>
          <w:numId w:val="13"/>
        </w:numPr>
      </w:pPr>
      <w:proofErr w:type="spellStart"/>
      <w:r>
        <w:t>campaign_id</w:t>
      </w:r>
      <w:proofErr w:type="spellEnd"/>
    </w:p>
    <w:p w14:paraId="04AEDB89" w14:textId="77777777" w:rsidR="00A461EC" w:rsidRDefault="00000000">
      <w:pPr>
        <w:numPr>
          <w:ilvl w:val="0"/>
          <w:numId w:val="13"/>
        </w:numPr>
      </w:pPr>
      <w:r>
        <w:t>channel</w:t>
      </w:r>
    </w:p>
    <w:p w14:paraId="4328C7D9" w14:textId="77777777" w:rsidR="00A461EC" w:rsidRDefault="00000000">
      <w:pPr>
        <w:numPr>
          <w:ilvl w:val="0"/>
          <w:numId w:val="13"/>
        </w:numPr>
      </w:pPr>
      <w:proofErr w:type="spellStart"/>
      <w:r>
        <w:t>campaign_type</w:t>
      </w:r>
      <w:proofErr w:type="spellEnd"/>
    </w:p>
    <w:p w14:paraId="0E87A8B3" w14:textId="77777777" w:rsidR="00A461EC" w:rsidRDefault="00000000">
      <w:pPr>
        <w:numPr>
          <w:ilvl w:val="0"/>
          <w:numId w:val="13"/>
        </w:numPr>
      </w:pPr>
      <w:proofErr w:type="spellStart"/>
      <w:r>
        <w:t>start_date</w:t>
      </w:r>
      <w:proofErr w:type="spellEnd"/>
    </w:p>
    <w:p w14:paraId="055F9ED7" w14:textId="77777777" w:rsidR="00A461EC" w:rsidRDefault="00000000">
      <w:pPr>
        <w:numPr>
          <w:ilvl w:val="0"/>
          <w:numId w:val="13"/>
        </w:numPr>
      </w:pPr>
      <w:proofErr w:type="spellStart"/>
      <w:r>
        <w:t>end_date</w:t>
      </w:r>
      <w:proofErr w:type="spellEnd"/>
    </w:p>
    <w:p w14:paraId="405D6058" w14:textId="77777777" w:rsidR="00A461EC" w:rsidRDefault="00000000">
      <w:pPr>
        <w:numPr>
          <w:ilvl w:val="0"/>
          <w:numId w:val="13"/>
        </w:numPr>
      </w:pPr>
      <w:proofErr w:type="spellStart"/>
      <w:r>
        <w:t>ad_spend</w:t>
      </w:r>
      <w:proofErr w:type="spellEnd"/>
    </w:p>
    <w:p w14:paraId="5945D953" w14:textId="77777777" w:rsidR="00A461EC" w:rsidRDefault="00000000">
      <w:pPr>
        <w:numPr>
          <w:ilvl w:val="0"/>
          <w:numId w:val="13"/>
        </w:numPr>
      </w:pPr>
      <w:r>
        <w:t>impressions</w:t>
      </w:r>
    </w:p>
    <w:p w14:paraId="67AF1852" w14:textId="77777777" w:rsidR="00A461EC" w:rsidRDefault="00000000">
      <w:pPr>
        <w:numPr>
          <w:ilvl w:val="0"/>
          <w:numId w:val="13"/>
        </w:numPr>
      </w:pPr>
      <w:r>
        <w:t>clicks</w:t>
      </w:r>
    </w:p>
    <w:p w14:paraId="4344F375" w14:textId="77777777" w:rsidR="00A461EC" w:rsidRDefault="00000000">
      <w:pPr>
        <w:numPr>
          <w:ilvl w:val="0"/>
          <w:numId w:val="13"/>
        </w:numPr>
      </w:pPr>
      <w:r>
        <w:t>conversions</w:t>
      </w:r>
    </w:p>
    <w:p w14:paraId="473C9809" w14:textId="77777777" w:rsidR="00A461EC" w:rsidRDefault="00000000">
      <w:r>
        <w:rPr>
          <w:b/>
          <w:bCs/>
        </w:rPr>
        <w:t>Primary Use Cases</w:t>
      </w:r>
    </w:p>
    <w:p w14:paraId="7AA16483" w14:textId="77777777" w:rsidR="00A461EC" w:rsidRDefault="00000000">
      <w:pPr>
        <w:numPr>
          <w:ilvl w:val="0"/>
          <w:numId w:val="14"/>
        </w:numPr>
      </w:pPr>
      <w:r>
        <w:lastRenderedPageBreak/>
        <w:t>Marketing spend analysis</w:t>
      </w:r>
    </w:p>
    <w:p w14:paraId="1C99EE3A" w14:textId="77777777" w:rsidR="00A461EC" w:rsidRDefault="00000000">
      <w:pPr>
        <w:numPr>
          <w:ilvl w:val="0"/>
          <w:numId w:val="14"/>
        </w:numPr>
      </w:pPr>
      <w:r>
        <w:t>Customer acquisition cost (CAC) estimation</w:t>
      </w:r>
    </w:p>
    <w:p w14:paraId="5854EBA1" w14:textId="77777777" w:rsidR="00A461EC" w:rsidRDefault="00000000">
      <w:pPr>
        <w:numPr>
          <w:ilvl w:val="0"/>
          <w:numId w:val="14"/>
        </w:numPr>
      </w:pPr>
      <w:r>
        <w:t>Campaign ROI measurement</w:t>
      </w:r>
    </w:p>
    <w:p w14:paraId="4CE0610B" w14:textId="77777777" w:rsidR="00A461EC" w:rsidRDefault="00A461EC"/>
    <w:p w14:paraId="56F7CFDE" w14:textId="77777777" w:rsidR="00A461EC" w:rsidRDefault="00000000">
      <w:pPr>
        <w:rPr>
          <w:b/>
          <w:bCs/>
        </w:rPr>
      </w:pPr>
      <w:r>
        <w:rPr>
          <w:b/>
          <w:bCs/>
        </w:rPr>
        <w:t>campaign_performance.csv</w:t>
      </w:r>
    </w:p>
    <w:p w14:paraId="7BEE4E90" w14:textId="77777777" w:rsidR="00A461EC" w:rsidRDefault="00000000">
      <w:r>
        <w:rPr>
          <w:b/>
          <w:bCs/>
        </w:rPr>
        <w:t>Daily Campaign Performance</w:t>
      </w:r>
    </w:p>
    <w:p w14:paraId="0048DF21" w14:textId="77777777" w:rsidR="00A461EC" w:rsidRDefault="00000000">
      <w:r>
        <w:rPr>
          <w:b/>
          <w:bCs/>
        </w:rPr>
        <w:t>Description</w:t>
      </w:r>
      <w:r>
        <w:br/>
        <w:t>Provides daily breakdown of marketing performance.</w:t>
      </w:r>
    </w:p>
    <w:p w14:paraId="06A4AF5C" w14:textId="77777777" w:rsidR="00A461EC" w:rsidRDefault="00000000">
      <w:r>
        <w:rPr>
          <w:b/>
          <w:bCs/>
        </w:rPr>
        <w:t>Key Fields</w:t>
      </w:r>
    </w:p>
    <w:p w14:paraId="76E82301" w14:textId="77777777" w:rsidR="00A461EC" w:rsidRDefault="00000000">
      <w:pPr>
        <w:numPr>
          <w:ilvl w:val="0"/>
          <w:numId w:val="15"/>
        </w:numPr>
      </w:pPr>
      <w:r>
        <w:t>date</w:t>
      </w:r>
    </w:p>
    <w:p w14:paraId="4293C99F" w14:textId="77777777" w:rsidR="00A461EC" w:rsidRDefault="00000000">
      <w:pPr>
        <w:numPr>
          <w:ilvl w:val="0"/>
          <w:numId w:val="15"/>
        </w:numPr>
      </w:pPr>
      <w:r>
        <w:t>channel</w:t>
      </w:r>
    </w:p>
    <w:p w14:paraId="3AAAADCE" w14:textId="77777777" w:rsidR="00A461EC" w:rsidRDefault="00000000">
      <w:pPr>
        <w:numPr>
          <w:ilvl w:val="0"/>
          <w:numId w:val="15"/>
        </w:numPr>
      </w:pPr>
      <w:proofErr w:type="spellStart"/>
      <w:r>
        <w:t>campaign_name</w:t>
      </w:r>
      <w:proofErr w:type="spellEnd"/>
    </w:p>
    <w:p w14:paraId="40DA97E5" w14:textId="77777777" w:rsidR="00A461EC" w:rsidRDefault="00000000">
      <w:pPr>
        <w:numPr>
          <w:ilvl w:val="0"/>
          <w:numId w:val="15"/>
        </w:numPr>
      </w:pPr>
      <w:r>
        <w:t>impressions</w:t>
      </w:r>
    </w:p>
    <w:p w14:paraId="1D0200CA" w14:textId="77777777" w:rsidR="00A461EC" w:rsidRDefault="00000000">
      <w:pPr>
        <w:numPr>
          <w:ilvl w:val="0"/>
          <w:numId w:val="15"/>
        </w:numPr>
      </w:pPr>
      <w:r>
        <w:t>clicks</w:t>
      </w:r>
    </w:p>
    <w:p w14:paraId="70E4FBA1" w14:textId="77777777" w:rsidR="00A461EC" w:rsidRDefault="00000000">
      <w:pPr>
        <w:numPr>
          <w:ilvl w:val="0"/>
          <w:numId w:val="15"/>
        </w:numPr>
      </w:pPr>
      <w:r>
        <w:t>spend</w:t>
      </w:r>
    </w:p>
    <w:p w14:paraId="1B963CD0" w14:textId="77777777" w:rsidR="00A461EC" w:rsidRDefault="00000000">
      <w:pPr>
        <w:numPr>
          <w:ilvl w:val="0"/>
          <w:numId w:val="15"/>
        </w:numPr>
      </w:pPr>
      <w:r>
        <w:t>sessions</w:t>
      </w:r>
    </w:p>
    <w:p w14:paraId="6DA7ABA3" w14:textId="77777777" w:rsidR="00A461EC" w:rsidRDefault="00000000">
      <w:pPr>
        <w:numPr>
          <w:ilvl w:val="0"/>
          <w:numId w:val="15"/>
        </w:numPr>
      </w:pPr>
      <w:r>
        <w:t>orders</w:t>
      </w:r>
    </w:p>
    <w:p w14:paraId="54706F45" w14:textId="77777777" w:rsidR="00A461EC" w:rsidRDefault="00000000">
      <w:pPr>
        <w:numPr>
          <w:ilvl w:val="0"/>
          <w:numId w:val="15"/>
        </w:numPr>
      </w:pPr>
      <w:proofErr w:type="spellStart"/>
      <w:r>
        <w:t>attributed_revenue</w:t>
      </w:r>
      <w:proofErr w:type="spellEnd"/>
    </w:p>
    <w:p w14:paraId="786988FF" w14:textId="77777777" w:rsidR="00A461EC" w:rsidRDefault="00000000">
      <w:r>
        <w:rPr>
          <w:b/>
          <w:bCs/>
        </w:rPr>
        <w:t>Primary Use Cases</w:t>
      </w:r>
    </w:p>
    <w:p w14:paraId="03B9A42A" w14:textId="77777777" w:rsidR="00A461EC" w:rsidRDefault="00000000">
      <w:pPr>
        <w:numPr>
          <w:ilvl w:val="0"/>
          <w:numId w:val="16"/>
        </w:numPr>
      </w:pPr>
      <w:r>
        <w:t>ROAS calculation</w:t>
      </w:r>
    </w:p>
    <w:p w14:paraId="03DB86C0" w14:textId="77777777" w:rsidR="00A461EC" w:rsidRDefault="00000000">
      <w:pPr>
        <w:numPr>
          <w:ilvl w:val="0"/>
          <w:numId w:val="16"/>
        </w:numPr>
      </w:pPr>
      <w:r>
        <w:t>Budget allocation optimization</w:t>
      </w:r>
    </w:p>
    <w:p w14:paraId="17CD1CAA" w14:textId="77777777" w:rsidR="00A461EC" w:rsidRDefault="00000000">
      <w:pPr>
        <w:numPr>
          <w:ilvl w:val="0"/>
          <w:numId w:val="16"/>
        </w:numPr>
      </w:pPr>
      <w:r>
        <w:t>Channel-level forecasting</w:t>
      </w:r>
    </w:p>
    <w:p w14:paraId="32D15FFA" w14:textId="77777777" w:rsidR="00A461EC" w:rsidRDefault="00A461EC"/>
    <w:p w14:paraId="255BD8D5" w14:textId="77777777" w:rsidR="00A461EC" w:rsidRDefault="00000000">
      <w:pPr>
        <w:rPr>
          <w:b/>
          <w:bCs/>
        </w:rPr>
      </w:pPr>
      <w:r>
        <w:rPr>
          <w:b/>
          <w:bCs/>
        </w:rPr>
        <w:t>web_analytics.csv</w:t>
      </w:r>
    </w:p>
    <w:p w14:paraId="4F9A2324" w14:textId="77777777" w:rsidR="00A461EC" w:rsidRDefault="00000000">
      <w:r>
        <w:rPr>
          <w:b/>
          <w:bCs/>
        </w:rPr>
        <w:t>Raw Website Activity Log</w:t>
      </w:r>
    </w:p>
    <w:p w14:paraId="67430C05" w14:textId="77777777" w:rsidR="00A461EC" w:rsidRDefault="00000000">
      <w:r>
        <w:rPr>
          <w:b/>
          <w:bCs/>
        </w:rPr>
        <w:t>Description</w:t>
      </w:r>
      <w:r>
        <w:br/>
        <w:t>Captures low-level website interaction data from the platform.</w:t>
      </w:r>
    </w:p>
    <w:p w14:paraId="123103E5" w14:textId="77777777" w:rsidR="00A461EC" w:rsidRDefault="00000000">
      <w:r>
        <w:rPr>
          <w:b/>
          <w:bCs/>
        </w:rPr>
        <w:lastRenderedPageBreak/>
        <w:t>Key Fields</w:t>
      </w:r>
    </w:p>
    <w:p w14:paraId="7D6F2721" w14:textId="77777777" w:rsidR="00A461EC" w:rsidRDefault="00000000">
      <w:pPr>
        <w:numPr>
          <w:ilvl w:val="0"/>
          <w:numId w:val="17"/>
        </w:numPr>
      </w:pPr>
      <w:proofErr w:type="spellStart"/>
      <w:r>
        <w:t>event_id</w:t>
      </w:r>
      <w:proofErr w:type="spellEnd"/>
    </w:p>
    <w:p w14:paraId="2C3D0D02" w14:textId="77777777" w:rsidR="00A461EC" w:rsidRDefault="00000000">
      <w:pPr>
        <w:numPr>
          <w:ilvl w:val="0"/>
          <w:numId w:val="17"/>
        </w:numPr>
      </w:pPr>
      <w:proofErr w:type="spellStart"/>
      <w:r>
        <w:t>session_id</w:t>
      </w:r>
      <w:proofErr w:type="spellEnd"/>
    </w:p>
    <w:p w14:paraId="3D28CE7C" w14:textId="77777777" w:rsidR="00A461EC" w:rsidRDefault="00000000">
      <w:pPr>
        <w:numPr>
          <w:ilvl w:val="0"/>
          <w:numId w:val="17"/>
        </w:numPr>
      </w:pPr>
      <w:proofErr w:type="spellStart"/>
      <w:r>
        <w:t>customer_id</w:t>
      </w:r>
      <w:proofErr w:type="spellEnd"/>
    </w:p>
    <w:p w14:paraId="61862CD5" w14:textId="77777777" w:rsidR="00A461EC" w:rsidRDefault="00000000">
      <w:pPr>
        <w:numPr>
          <w:ilvl w:val="0"/>
          <w:numId w:val="17"/>
        </w:numPr>
      </w:pPr>
      <w:proofErr w:type="spellStart"/>
      <w:r>
        <w:t>event_datetime</w:t>
      </w:r>
      <w:proofErr w:type="spellEnd"/>
    </w:p>
    <w:p w14:paraId="7372D3A6" w14:textId="77777777" w:rsidR="00A461EC" w:rsidRDefault="00000000">
      <w:pPr>
        <w:numPr>
          <w:ilvl w:val="0"/>
          <w:numId w:val="17"/>
        </w:numPr>
      </w:pPr>
      <w:proofErr w:type="spellStart"/>
      <w:r>
        <w:t>page_type</w:t>
      </w:r>
      <w:proofErr w:type="spellEnd"/>
    </w:p>
    <w:p w14:paraId="172E7334" w14:textId="77777777" w:rsidR="00A461EC" w:rsidRDefault="00000000">
      <w:pPr>
        <w:numPr>
          <w:ilvl w:val="0"/>
          <w:numId w:val="17"/>
        </w:numPr>
      </w:pPr>
      <w:r>
        <w:t>action</w:t>
      </w:r>
    </w:p>
    <w:p w14:paraId="6C065AF1" w14:textId="77777777" w:rsidR="00A461EC" w:rsidRDefault="00000000">
      <w:pPr>
        <w:numPr>
          <w:ilvl w:val="0"/>
          <w:numId w:val="17"/>
        </w:numPr>
      </w:pPr>
      <w:proofErr w:type="spellStart"/>
      <w:r>
        <w:t>add_to_cart</w:t>
      </w:r>
      <w:proofErr w:type="spellEnd"/>
    </w:p>
    <w:p w14:paraId="4ADBD393" w14:textId="77777777" w:rsidR="00A461EC" w:rsidRDefault="00000000">
      <w:pPr>
        <w:numPr>
          <w:ilvl w:val="0"/>
          <w:numId w:val="17"/>
        </w:numPr>
      </w:pPr>
      <w:proofErr w:type="spellStart"/>
      <w:r>
        <w:t>referral_source</w:t>
      </w:r>
      <w:proofErr w:type="spellEnd"/>
    </w:p>
    <w:p w14:paraId="6E508A56" w14:textId="77777777" w:rsidR="00A461EC" w:rsidRDefault="00000000">
      <w:r>
        <w:rPr>
          <w:b/>
          <w:bCs/>
        </w:rPr>
        <w:t>Primary Use Cases</w:t>
      </w:r>
    </w:p>
    <w:p w14:paraId="22D80094" w14:textId="77777777" w:rsidR="00A461EC" w:rsidRDefault="00000000">
      <w:pPr>
        <w:numPr>
          <w:ilvl w:val="0"/>
          <w:numId w:val="18"/>
        </w:numPr>
      </w:pPr>
      <w:r>
        <w:t>Behavioral tracking</w:t>
      </w:r>
    </w:p>
    <w:p w14:paraId="539AE0A4" w14:textId="77777777" w:rsidR="00A461EC" w:rsidRDefault="00000000">
      <w:pPr>
        <w:numPr>
          <w:ilvl w:val="0"/>
          <w:numId w:val="18"/>
        </w:numPr>
      </w:pPr>
      <w:r>
        <w:t>Session reconstruction</w:t>
      </w:r>
    </w:p>
    <w:p w14:paraId="77A8DA3A" w14:textId="77777777" w:rsidR="00A461EC" w:rsidRDefault="00000000">
      <w:pPr>
        <w:numPr>
          <w:ilvl w:val="0"/>
          <w:numId w:val="18"/>
        </w:numPr>
      </w:pPr>
      <w:r>
        <w:t>Funnel analysis</w:t>
      </w:r>
    </w:p>
    <w:p w14:paraId="23C8DD6E" w14:textId="77777777" w:rsidR="00A461EC" w:rsidRDefault="00A461EC"/>
    <w:p w14:paraId="6BE39043" w14:textId="77777777" w:rsidR="00A461EC" w:rsidRDefault="00000000">
      <w:pPr>
        <w:rPr>
          <w:b/>
          <w:bCs/>
        </w:rPr>
      </w:pPr>
      <w:r>
        <w:rPr>
          <w:b/>
          <w:bCs/>
        </w:rPr>
        <w:t>sessions.csv</w:t>
      </w:r>
    </w:p>
    <w:p w14:paraId="1422493D" w14:textId="77777777" w:rsidR="00A461EC" w:rsidRDefault="00000000">
      <w:r>
        <w:rPr>
          <w:b/>
          <w:bCs/>
        </w:rPr>
        <w:t>Session-Level Website Data</w:t>
      </w:r>
    </w:p>
    <w:p w14:paraId="0260560C" w14:textId="77777777" w:rsidR="00A461EC" w:rsidRDefault="00000000">
      <w:r>
        <w:rPr>
          <w:b/>
          <w:bCs/>
        </w:rPr>
        <w:t>Description</w:t>
      </w:r>
      <w:r>
        <w:br/>
        <w:t>Each row represents a complete user session.</w:t>
      </w:r>
    </w:p>
    <w:p w14:paraId="44D1B644" w14:textId="77777777" w:rsidR="00A461EC" w:rsidRDefault="00000000">
      <w:r>
        <w:rPr>
          <w:b/>
          <w:bCs/>
        </w:rPr>
        <w:t>Key Fields</w:t>
      </w:r>
    </w:p>
    <w:p w14:paraId="3C4A397B" w14:textId="77777777" w:rsidR="00A461EC" w:rsidRDefault="00000000">
      <w:pPr>
        <w:numPr>
          <w:ilvl w:val="0"/>
          <w:numId w:val="19"/>
        </w:numPr>
      </w:pPr>
      <w:proofErr w:type="spellStart"/>
      <w:r>
        <w:t>session_id</w:t>
      </w:r>
      <w:proofErr w:type="spellEnd"/>
      <w:r>
        <w:t xml:space="preserve"> (Primary Key)</w:t>
      </w:r>
    </w:p>
    <w:p w14:paraId="068BE7F2" w14:textId="77777777" w:rsidR="00A461EC" w:rsidRDefault="00000000">
      <w:pPr>
        <w:numPr>
          <w:ilvl w:val="0"/>
          <w:numId w:val="19"/>
        </w:numPr>
      </w:pPr>
      <w:proofErr w:type="spellStart"/>
      <w:r>
        <w:t>customer_id</w:t>
      </w:r>
      <w:proofErr w:type="spellEnd"/>
      <w:r>
        <w:t xml:space="preserve"> (Foreign Key → customers)</w:t>
      </w:r>
    </w:p>
    <w:p w14:paraId="404DF499" w14:textId="77777777" w:rsidR="00A461EC" w:rsidRDefault="00000000">
      <w:pPr>
        <w:numPr>
          <w:ilvl w:val="0"/>
          <w:numId w:val="19"/>
        </w:numPr>
      </w:pPr>
      <w:proofErr w:type="spellStart"/>
      <w:r>
        <w:t>session_start</w:t>
      </w:r>
      <w:proofErr w:type="spellEnd"/>
    </w:p>
    <w:p w14:paraId="09AD6894" w14:textId="77777777" w:rsidR="00A461EC" w:rsidRDefault="00000000">
      <w:pPr>
        <w:numPr>
          <w:ilvl w:val="0"/>
          <w:numId w:val="19"/>
        </w:numPr>
      </w:pPr>
      <w:proofErr w:type="spellStart"/>
      <w:r>
        <w:t>session_end</w:t>
      </w:r>
      <w:proofErr w:type="spellEnd"/>
    </w:p>
    <w:p w14:paraId="5C91A4D2" w14:textId="77777777" w:rsidR="00A461EC" w:rsidRDefault="00000000">
      <w:pPr>
        <w:numPr>
          <w:ilvl w:val="0"/>
          <w:numId w:val="19"/>
        </w:numPr>
      </w:pPr>
      <w:proofErr w:type="spellStart"/>
      <w:r>
        <w:t>session_duration_sec</w:t>
      </w:r>
      <w:proofErr w:type="spellEnd"/>
    </w:p>
    <w:p w14:paraId="5A6CE8D3" w14:textId="77777777" w:rsidR="00A461EC" w:rsidRDefault="00000000">
      <w:pPr>
        <w:numPr>
          <w:ilvl w:val="0"/>
          <w:numId w:val="19"/>
        </w:numPr>
      </w:pPr>
      <w:proofErr w:type="spellStart"/>
      <w:r>
        <w:t>pages_viewed</w:t>
      </w:r>
      <w:proofErr w:type="spellEnd"/>
    </w:p>
    <w:p w14:paraId="1F2CCD02" w14:textId="77777777" w:rsidR="00A461EC" w:rsidRDefault="00000000">
      <w:pPr>
        <w:numPr>
          <w:ilvl w:val="0"/>
          <w:numId w:val="19"/>
        </w:numPr>
      </w:pPr>
      <w:proofErr w:type="spellStart"/>
      <w:r>
        <w:t>traffic_source</w:t>
      </w:r>
      <w:proofErr w:type="spellEnd"/>
    </w:p>
    <w:p w14:paraId="14C17DDA" w14:textId="77777777" w:rsidR="00A461EC" w:rsidRDefault="00000000">
      <w:pPr>
        <w:numPr>
          <w:ilvl w:val="0"/>
          <w:numId w:val="19"/>
        </w:numPr>
      </w:pPr>
      <w:proofErr w:type="spellStart"/>
      <w:r>
        <w:lastRenderedPageBreak/>
        <w:t>campaign_name</w:t>
      </w:r>
      <w:proofErr w:type="spellEnd"/>
    </w:p>
    <w:p w14:paraId="5E05C98B" w14:textId="77777777" w:rsidR="00A461EC" w:rsidRDefault="00000000">
      <w:pPr>
        <w:numPr>
          <w:ilvl w:val="0"/>
          <w:numId w:val="19"/>
        </w:numPr>
      </w:pPr>
      <w:proofErr w:type="spellStart"/>
      <w:r>
        <w:t>converted_flag</w:t>
      </w:r>
      <w:proofErr w:type="spellEnd"/>
    </w:p>
    <w:p w14:paraId="1F11BFED" w14:textId="77777777" w:rsidR="00A461EC" w:rsidRDefault="00000000">
      <w:pPr>
        <w:numPr>
          <w:ilvl w:val="0"/>
          <w:numId w:val="19"/>
        </w:numPr>
      </w:pPr>
      <w:r>
        <w:t>revenue</w:t>
      </w:r>
    </w:p>
    <w:p w14:paraId="06FCA631" w14:textId="77777777" w:rsidR="00A461EC" w:rsidRDefault="00000000">
      <w:r>
        <w:rPr>
          <w:b/>
          <w:bCs/>
        </w:rPr>
        <w:t>Primary Use Cases</w:t>
      </w:r>
    </w:p>
    <w:p w14:paraId="25805708" w14:textId="77777777" w:rsidR="00A461EC" w:rsidRDefault="00000000">
      <w:pPr>
        <w:numPr>
          <w:ilvl w:val="0"/>
          <w:numId w:val="20"/>
        </w:numPr>
      </w:pPr>
      <w:r>
        <w:t>Conversion rate calculation</w:t>
      </w:r>
    </w:p>
    <w:p w14:paraId="47978E58" w14:textId="77777777" w:rsidR="00A461EC" w:rsidRDefault="00000000">
      <w:pPr>
        <w:numPr>
          <w:ilvl w:val="0"/>
          <w:numId w:val="20"/>
        </w:numPr>
      </w:pPr>
      <w:r>
        <w:t>Revenue per session analysis</w:t>
      </w:r>
    </w:p>
    <w:p w14:paraId="1C3CA7E7" w14:textId="77777777" w:rsidR="00A461EC" w:rsidRDefault="00000000">
      <w:pPr>
        <w:numPr>
          <w:ilvl w:val="0"/>
          <w:numId w:val="20"/>
        </w:numPr>
      </w:pPr>
      <w:r>
        <w:t>Channel attribution</w:t>
      </w:r>
    </w:p>
    <w:p w14:paraId="5E020BE7" w14:textId="77777777" w:rsidR="00A461EC" w:rsidRDefault="00000000">
      <w:pPr>
        <w:numPr>
          <w:ilvl w:val="0"/>
          <w:numId w:val="20"/>
        </w:numPr>
      </w:pPr>
      <w:r>
        <w:t>Traffic performance monitoring</w:t>
      </w:r>
    </w:p>
    <w:p w14:paraId="0F8F8599" w14:textId="77777777" w:rsidR="00A461EC" w:rsidRDefault="00A461EC"/>
    <w:p w14:paraId="1004E88C" w14:textId="77777777" w:rsidR="00A461EC" w:rsidRDefault="00000000">
      <w:pPr>
        <w:rPr>
          <w:b/>
          <w:bCs/>
        </w:rPr>
      </w:pPr>
      <w:r>
        <w:rPr>
          <w:b/>
          <w:bCs/>
        </w:rPr>
        <w:t>events.csv</w:t>
      </w:r>
    </w:p>
    <w:p w14:paraId="2759EB8C" w14:textId="77777777" w:rsidR="00A461EC" w:rsidRDefault="00000000">
      <w:r>
        <w:rPr>
          <w:b/>
          <w:bCs/>
        </w:rPr>
        <w:t>Event-Level User Actions</w:t>
      </w:r>
    </w:p>
    <w:p w14:paraId="3FAE258A" w14:textId="77777777" w:rsidR="00A461EC" w:rsidRDefault="00000000">
      <w:r>
        <w:rPr>
          <w:b/>
          <w:bCs/>
        </w:rPr>
        <w:t>Description</w:t>
      </w:r>
      <w:r>
        <w:br/>
        <w:t>Granular user interactions captured within sessions.</w:t>
      </w:r>
    </w:p>
    <w:p w14:paraId="16E2E425" w14:textId="77777777" w:rsidR="00A461EC" w:rsidRDefault="00000000">
      <w:r>
        <w:rPr>
          <w:b/>
          <w:bCs/>
        </w:rPr>
        <w:t>Key Fields</w:t>
      </w:r>
    </w:p>
    <w:p w14:paraId="19571E16" w14:textId="77777777" w:rsidR="00A461EC" w:rsidRDefault="00000000">
      <w:pPr>
        <w:numPr>
          <w:ilvl w:val="0"/>
          <w:numId w:val="21"/>
        </w:numPr>
      </w:pPr>
      <w:proofErr w:type="spellStart"/>
      <w:r>
        <w:t>event_id</w:t>
      </w:r>
      <w:proofErr w:type="spellEnd"/>
    </w:p>
    <w:p w14:paraId="3E29DFC6" w14:textId="77777777" w:rsidR="00A461EC" w:rsidRDefault="00000000">
      <w:pPr>
        <w:numPr>
          <w:ilvl w:val="0"/>
          <w:numId w:val="21"/>
        </w:numPr>
      </w:pPr>
      <w:proofErr w:type="spellStart"/>
      <w:r>
        <w:t>session_id</w:t>
      </w:r>
      <w:proofErr w:type="spellEnd"/>
      <w:r>
        <w:t xml:space="preserve"> (Foreign Key → sessions)</w:t>
      </w:r>
    </w:p>
    <w:p w14:paraId="677A8818" w14:textId="77777777" w:rsidR="00A461EC" w:rsidRDefault="00000000">
      <w:pPr>
        <w:numPr>
          <w:ilvl w:val="0"/>
          <w:numId w:val="21"/>
        </w:numPr>
      </w:pPr>
      <w:proofErr w:type="spellStart"/>
      <w:r>
        <w:t>customer_id</w:t>
      </w:r>
      <w:proofErr w:type="spellEnd"/>
      <w:r>
        <w:t xml:space="preserve"> (Foreign Key → customers)</w:t>
      </w:r>
    </w:p>
    <w:p w14:paraId="62C3E066" w14:textId="77777777" w:rsidR="00A461EC" w:rsidRDefault="00000000">
      <w:pPr>
        <w:numPr>
          <w:ilvl w:val="0"/>
          <w:numId w:val="21"/>
        </w:numPr>
      </w:pPr>
      <w:proofErr w:type="spellStart"/>
      <w:r>
        <w:t>event_type</w:t>
      </w:r>
      <w:proofErr w:type="spellEnd"/>
      <w:r>
        <w:t xml:space="preserve"> (</w:t>
      </w:r>
      <w:proofErr w:type="spellStart"/>
      <w:r>
        <w:t>page_view</w:t>
      </w:r>
      <w:proofErr w:type="spellEnd"/>
      <w:r>
        <w:t xml:space="preserve">, </w:t>
      </w:r>
      <w:proofErr w:type="spellStart"/>
      <w:r>
        <w:t>product_view</w:t>
      </w:r>
      <w:proofErr w:type="spellEnd"/>
      <w:r>
        <w:t xml:space="preserve">, </w:t>
      </w:r>
      <w:proofErr w:type="spellStart"/>
      <w:r>
        <w:t>add_to_cart</w:t>
      </w:r>
      <w:proofErr w:type="spellEnd"/>
      <w:r>
        <w:t xml:space="preserve">, </w:t>
      </w:r>
      <w:proofErr w:type="spellStart"/>
      <w:r>
        <w:t>begin_checkout</w:t>
      </w:r>
      <w:proofErr w:type="spellEnd"/>
      <w:r>
        <w:t>, purchase)</w:t>
      </w:r>
    </w:p>
    <w:p w14:paraId="0F84A789" w14:textId="77777777" w:rsidR="00A461EC" w:rsidRDefault="00000000">
      <w:pPr>
        <w:numPr>
          <w:ilvl w:val="0"/>
          <w:numId w:val="21"/>
        </w:numPr>
      </w:pPr>
      <w:proofErr w:type="spellStart"/>
      <w:r>
        <w:t>sku</w:t>
      </w:r>
      <w:proofErr w:type="spellEnd"/>
      <w:r>
        <w:t xml:space="preserve"> (Foreign Key → products)</w:t>
      </w:r>
    </w:p>
    <w:p w14:paraId="6F1BFD9F" w14:textId="77777777" w:rsidR="00A461EC" w:rsidRDefault="00000000">
      <w:pPr>
        <w:numPr>
          <w:ilvl w:val="0"/>
          <w:numId w:val="21"/>
        </w:numPr>
      </w:pPr>
      <w:r>
        <w:t>quantity</w:t>
      </w:r>
    </w:p>
    <w:p w14:paraId="1FDDA836" w14:textId="77777777" w:rsidR="00A461EC" w:rsidRDefault="00000000">
      <w:pPr>
        <w:numPr>
          <w:ilvl w:val="0"/>
          <w:numId w:val="21"/>
        </w:numPr>
      </w:pPr>
      <w:proofErr w:type="spellStart"/>
      <w:r>
        <w:t>unit_price</w:t>
      </w:r>
      <w:proofErr w:type="spellEnd"/>
    </w:p>
    <w:p w14:paraId="158AE561" w14:textId="77777777" w:rsidR="00A461EC" w:rsidRDefault="00000000">
      <w:r>
        <w:rPr>
          <w:b/>
          <w:bCs/>
        </w:rPr>
        <w:t>Primary Use Cases</w:t>
      </w:r>
    </w:p>
    <w:p w14:paraId="0C8E71D7" w14:textId="77777777" w:rsidR="00A461EC" w:rsidRDefault="00000000">
      <w:pPr>
        <w:numPr>
          <w:ilvl w:val="0"/>
          <w:numId w:val="22"/>
        </w:numPr>
      </w:pPr>
      <w:r>
        <w:t>Add-to-cart rate analysis</w:t>
      </w:r>
    </w:p>
    <w:p w14:paraId="4FB1F00A" w14:textId="77777777" w:rsidR="00A461EC" w:rsidRDefault="00000000">
      <w:pPr>
        <w:numPr>
          <w:ilvl w:val="0"/>
          <w:numId w:val="22"/>
        </w:numPr>
      </w:pPr>
      <w:r>
        <w:t>Checkout abandonment analysis</w:t>
      </w:r>
    </w:p>
    <w:p w14:paraId="78528C8A" w14:textId="77777777" w:rsidR="00A461EC" w:rsidRDefault="00000000">
      <w:pPr>
        <w:numPr>
          <w:ilvl w:val="0"/>
          <w:numId w:val="22"/>
        </w:numPr>
      </w:pPr>
      <w:r>
        <w:t>Behavioral feature engineering</w:t>
      </w:r>
    </w:p>
    <w:p w14:paraId="11E69354" w14:textId="77777777" w:rsidR="00A461EC" w:rsidRDefault="00000000">
      <w:pPr>
        <w:numPr>
          <w:ilvl w:val="0"/>
          <w:numId w:val="22"/>
        </w:numPr>
      </w:pPr>
      <w:r>
        <w:t>Demand modeling inputs</w:t>
      </w:r>
    </w:p>
    <w:p w14:paraId="55AEC778" w14:textId="77777777" w:rsidR="00A461EC" w:rsidRDefault="00A461EC"/>
    <w:p w14:paraId="2D272B26" w14:textId="77777777" w:rsidR="00A461EC" w:rsidRDefault="00000000">
      <w:pPr>
        <w:rPr>
          <w:b/>
          <w:bCs/>
        </w:rPr>
      </w:pPr>
      <w:r>
        <w:rPr>
          <w:b/>
          <w:bCs/>
        </w:rPr>
        <w:t>funnel_summary.csv</w:t>
      </w:r>
    </w:p>
    <w:p w14:paraId="52AF2180" w14:textId="77777777" w:rsidR="00A461EC" w:rsidRDefault="00000000">
      <w:r>
        <w:rPr>
          <w:b/>
          <w:bCs/>
        </w:rPr>
        <w:t>Daily Funnel Metrics</w:t>
      </w:r>
    </w:p>
    <w:p w14:paraId="23A51D65" w14:textId="77777777" w:rsidR="00A461EC" w:rsidRDefault="00000000">
      <w:r>
        <w:rPr>
          <w:b/>
          <w:bCs/>
        </w:rPr>
        <w:t>Description</w:t>
      </w:r>
      <w:r>
        <w:br/>
        <w:t>Aggregated daily funnel statistics derived from session and event data.</w:t>
      </w:r>
    </w:p>
    <w:p w14:paraId="106562C4" w14:textId="77777777" w:rsidR="00A461EC" w:rsidRDefault="00000000">
      <w:r>
        <w:rPr>
          <w:b/>
          <w:bCs/>
        </w:rPr>
        <w:t>Key Fields</w:t>
      </w:r>
    </w:p>
    <w:p w14:paraId="1C8AC016" w14:textId="77777777" w:rsidR="00A461EC" w:rsidRDefault="00000000">
      <w:pPr>
        <w:numPr>
          <w:ilvl w:val="0"/>
          <w:numId w:val="23"/>
        </w:numPr>
      </w:pPr>
      <w:r>
        <w:t>date</w:t>
      </w:r>
    </w:p>
    <w:p w14:paraId="11F7DF64" w14:textId="77777777" w:rsidR="00A461EC" w:rsidRDefault="00000000">
      <w:pPr>
        <w:numPr>
          <w:ilvl w:val="0"/>
          <w:numId w:val="23"/>
        </w:numPr>
      </w:pPr>
      <w:r>
        <w:t>sessions</w:t>
      </w:r>
    </w:p>
    <w:p w14:paraId="6D41B92C" w14:textId="77777777" w:rsidR="00A461EC" w:rsidRDefault="00000000">
      <w:pPr>
        <w:numPr>
          <w:ilvl w:val="0"/>
          <w:numId w:val="23"/>
        </w:numPr>
      </w:pPr>
      <w:proofErr w:type="spellStart"/>
      <w:r>
        <w:t>product_views</w:t>
      </w:r>
      <w:proofErr w:type="spellEnd"/>
    </w:p>
    <w:p w14:paraId="0D69AF85" w14:textId="77777777" w:rsidR="00A461EC" w:rsidRDefault="00000000">
      <w:pPr>
        <w:numPr>
          <w:ilvl w:val="0"/>
          <w:numId w:val="23"/>
        </w:numPr>
      </w:pPr>
      <w:proofErr w:type="spellStart"/>
      <w:r>
        <w:t>add_to_cart</w:t>
      </w:r>
      <w:proofErr w:type="spellEnd"/>
    </w:p>
    <w:p w14:paraId="2A7F2F66" w14:textId="77777777" w:rsidR="00A461EC" w:rsidRDefault="00000000">
      <w:pPr>
        <w:numPr>
          <w:ilvl w:val="0"/>
          <w:numId w:val="23"/>
        </w:numPr>
      </w:pPr>
      <w:proofErr w:type="spellStart"/>
      <w:r>
        <w:t>checkout_started</w:t>
      </w:r>
      <w:proofErr w:type="spellEnd"/>
    </w:p>
    <w:p w14:paraId="6C4A2ABA" w14:textId="77777777" w:rsidR="00A461EC" w:rsidRDefault="00000000">
      <w:pPr>
        <w:numPr>
          <w:ilvl w:val="0"/>
          <w:numId w:val="23"/>
        </w:numPr>
      </w:pPr>
      <w:r>
        <w:t>purchases</w:t>
      </w:r>
    </w:p>
    <w:p w14:paraId="74561721" w14:textId="77777777" w:rsidR="00A461EC" w:rsidRDefault="00000000">
      <w:pPr>
        <w:numPr>
          <w:ilvl w:val="0"/>
          <w:numId w:val="23"/>
        </w:numPr>
      </w:pPr>
      <w:proofErr w:type="spellStart"/>
      <w:r>
        <w:t>conversion_rate</w:t>
      </w:r>
      <w:proofErr w:type="spellEnd"/>
    </w:p>
    <w:p w14:paraId="25C24D0B" w14:textId="77777777" w:rsidR="00A461EC" w:rsidRDefault="00000000">
      <w:pPr>
        <w:numPr>
          <w:ilvl w:val="0"/>
          <w:numId w:val="23"/>
        </w:numPr>
      </w:pPr>
      <w:proofErr w:type="spellStart"/>
      <w:r>
        <w:t>cart_abandonment_rate</w:t>
      </w:r>
      <w:proofErr w:type="spellEnd"/>
    </w:p>
    <w:p w14:paraId="2A1262CF" w14:textId="77777777" w:rsidR="00A461EC" w:rsidRDefault="00000000">
      <w:r>
        <w:rPr>
          <w:b/>
          <w:bCs/>
        </w:rPr>
        <w:t>Primary Use Cases</w:t>
      </w:r>
    </w:p>
    <w:p w14:paraId="1E656170" w14:textId="77777777" w:rsidR="00A461EC" w:rsidRDefault="00000000">
      <w:pPr>
        <w:numPr>
          <w:ilvl w:val="0"/>
          <w:numId w:val="24"/>
        </w:numPr>
      </w:pPr>
      <w:r>
        <w:t>Funnel drop-off monitoring</w:t>
      </w:r>
    </w:p>
    <w:p w14:paraId="3257CF0B" w14:textId="77777777" w:rsidR="00A461EC" w:rsidRDefault="00000000">
      <w:pPr>
        <w:numPr>
          <w:ilvl w:val="0"/>
          <w:numId w:val="24"/>
        </w:numPr>
      </w:pPr>
      <w:r>
        <w:t>UX performance tracking</w:t>
      </w:r>
    </w:p>
    <w:p w14:paraId="6DAEAC2A" w14:textId="77777777" w:rsidR="00A461EC" w:rsidRDefault="00000000">
      <w:pPr>
        <w:numPr>
          <w:ilvl w:val="0"/>
          <w:numId w:val="24"/>
        </w:numPr>
      </w:pPr>
      <w:r>
        <w:t>Early operational risk detection</w:t>
      </w:r>
    </w:p>
    <w:p w14:paraId="610FB8EC" w14:textId="77777777" w:rsidR="00A461EC" w:rsidRDefault="00A461EC">
      <w:pPr>
        <w:rPr>
          <w:b/>
          <w:bCs/>
        </w:rPr>
      </w:pPr>
    </w:p>
    <w:p w14:paraId="333624B4" w14:textId="77777777" w:rsidR="00A461EC" w:rsidRDefault="00000000">
      <w:pPr>
        <w:rPr>
          <w:b/>
          <w:bCs/>
        </w:rPr>
      </w:pPr>
      <w:r>
        <w:rPr>
          <w:b/>
          <w:bCs/>
        </w:rPr>
        <w:t>2. Dataset Relationships</w:t>
      </w:r>
    </w:p>
    <w:p w14:paraId="3F2AE79B" w14:textId="77777777" w:rsidR="00A461EC" w:rsidRDefault="00000000">
      <w:r>
        <w:t>The datasets are connected across multiple analytical layers:</w:t>
      </w:r>
    </w:p>
    <w:p w14:paraId="6C03F375" w14:textId="77777777" w:rsidR="00A461EC" w:rsidRDefault="00000000">
      <w:pPr>
        <w:rPr>
          <w:b/>
          <w:bCs/>
        </w:rPr>
      </w:pPr>
      <w:r>
        <w:rPr>
          <w:b/>
          <w:bCs/>
        </w:rPr>
        <w:t>Customer Layer</w:t>
      </w:r>
    </w:p>
    <w:p w14:paraId="6E9FBAA6" w14:textId="77777777" w:rsidR="00A461EC" w:rsidRDefault="00000000">
      <w:r>
        <w:t>customers → sessions → events → transactions</w:t>
      </w:r>
    </w:p>
    <w:p w14:paraId="00C868EC" w14:textId="77777777" w:rsidR="00A461EC" w:rsidRDefault="00000000">
      <w:pPr>
        <w:rPr>
          <w:b/>
          <w:bCs/>
        </w:rPr>
      </w:pPr>
      <w:r>
        <w:rPr>
          <w:b/>
          <w:bCs/>
        </w:rPr>
        <w:t>Product Layer</w:t>
      </w:r>
    </w:p>
    <w:p w14:paraId="236DC787" w14:textId="77777777" w:rsidR="00A461EC" w:rsidRDefault="00000000">
      <w:r>
        <w:t>products → events → transactions → inventory</w:t>
      </w:r>
    </w:p>
    <w:p w14:paraId="458C5CD0" w14:textId="77777777" w:rsidR="00A461EC" w:rsidRDefault="00000000">
      <w:pPr>
        <w:rPr>
          <w:b/>
          <w:bCs/>
        </w:rPr>
      </w:pPr>
      <w:r>
        <w:rPr>
          <w:b/>
          <w:bCs/>
        </w:rPr>
        <w:t>Marketing Attribution Layer</w:t>
      </w:r>
    </w:p>
    <w:p w14:paraId="34D16394" w14:textId="77777777" w:rsidR="00A461EC" w:rsidRDefault="00000000">
      <w:r>
        <w:lastRenderedPageBreak/>
        <w:t xml:space="preserve">marketing → </w:t>
      </w:r>
      <w:proofErr w:type="spellStart"/>
      <w:r>
        <w:t>campaign_performance</w:t>
      </w:r>
      <w:proofErr w:type="spellEnd"/>
      <w:r>
        <w:t xml:space="preserve"> → sessions → transactions</w:t>
      </w:r>
    </w:p>
    <w:p w14:paraId="5FE5F5FC" w14:textId="77777777" w:rsidR="00A461EC" w:rsidRDefault="00000000">
      <w:pPr>
        <w:rPr>
          <w:b/>
          <w:bCs/>
        </w:rPr>
      </w:pPr>
      <w:r>
        <w:rPr>
          <w:b/>
          <w:bCs/>
        </w:rPr>
        <w:t>Behavioral Analytics Layer</w:t>
      </w:r>
    </w:p>
    <w:p w14:paraId="141AC0DB" w14:textId="77777777" w:rsidR="00A461EC" w:rsidRDefault="00000000">
      <w:proofErr w:type="spellStart"/>
      <w:r>
        <w:t>web_analytics</w:t>
      </w:r>
      <w:proofErr w:type="spellEnd"/>
      <w:r>
        <w:t xml:space="preserve"> → sessions → events</w:t>
      </w:r>
    </w:p>
    <w:p w14:paraId="61655225" w14:textId="77777777" w:rsidR="00A461EC" w:rsidRDefault="00000000">
      <w:pPr>
        <w:rPr>
          <w:b/>
          <w:bCs/>
        </w:rPr>
      </w:pPr>
      <w:r>
        <w:rPr>
          <w:b/>
          <w:bCs/>
        </w:rPr>
        <w:t>Aggregated Analytics Layer</w:t>
      </w:r>
    </w:p>
    <w:p w14:paraId="070D4550" w14:textId="77777777" w:rsidR="00A461EC" w:rsidRDefault="00000000">
      <w:r>
        <w:t xml:space="preserve">events + sessions → </w:t>
      </w:r>
      <w:proofErr w:type="spellStart"/>
      <w:r>
        <w:t>funnel_summary</w:t>
      </w:r>
      <w:proofErr w:type="spellEnd"/>
    </w:p>
    <w:p w14:paraId="2328C8CF" w14:textId="77777777" w:rsidR="00A461EC" w:rsidRDefault="00A461EC"/>
    <w:sectPr w:rsidR="00A461E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7B57" w14:textId="77777777" w:rsidR="00D97551" w:rsidRDefault="00D97551">
      <w:pPr>
        <w:spacing w:after="0" w:line="240" w:lineRule="auto"/>
      </w:pPr>
      <w:r>
        <w:separator/>
      </w:r>
    </w:p>
  </w:endnote>
  <w:endnote w:type="continuationSeparator" w:id="0">
    <w:p w14:paraId="586EF30A" w14:textId="77777777" w:rsidR="00D97551" w:rsidRDefault="00D97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055F4" w14:textId="77777777" w:rsidR="00D97551" w:rsidRDefault="00D9755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EC43F49" w14:textId="77777777" w:rsidR="00D97551" w:rsidRDefault="00D97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188"/>
    <w:multiLevelType w:val="multilevel"/>
    <w:tmpl w:val="EDA8E43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8CE047F"/>
    <w:multiLevelType w:val="multilevel"/>
    <w:tmpl w:val="7592D6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9AE1375"/>
    <w:multiLevelType w:val="multilevel"/>
    <w:tmpl w:val="4880B70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FB53DE1"/>
    <w:multiLevelType w:val="multilevel"/>
    <w:tmpl w:val="548C05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29060FD"/>
    <w:multiLevelType w:val="multilevel"/>
    <w:tmpl w:val="370E602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2CE0BFD"/>
    <w:multiLevelType w:val="multilevel"/>
    <w:tmpl w:val="591CFC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DB270CF"/>
    <w:multiLevelType w:val="multilevel"/>
    <w:tmpl w:val="FE967A7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2353631A"/>
    <w:multiLevelType w:val="multilevel"/>
    <w:tmpl w:val="5A46B1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2A5F3B06"/>
    <w:multiLevelType w:val="multilevel"/>
    <w:tmpl w:val="1D84D2E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4B5C4156"/>
    <w:multiLevelType w:val="multilevel"/>
    <w:tmpl w:val="923A2FD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4C563F89"/>
    <w:multiLevelType w:val="multilevel"/>
    <w:tmpl w:val="56542AB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4F011740"/>
    <w:multiLevelType w:val="multilevel"/>
    <w:tmpl w:val="6EF645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52FE2FCA"/>
    <w:multiLevelType w:val="multilevel"/>
    <w:tmpl w:val="1A58E0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533440D0"/>
    <w:multiLevelType w:val="multilevel"/>
    <w:tmpl w:val="7DB2B2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54D5365E"/>
    <w:multiLevelType w:val="multilevel"/>
    <w:tmpl w:val="064E205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58697813"/>
    <w:multiLevelType w:val="multilevel"/>
    <w:tmpl w:val="978C41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62FD5DFE"/>
    <w:multiLevelType w:val="multilevel"/>
    <w:tmpl w:val="32C8A8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63C37784"/>
    <w:multiLevelType w:val="multilevel"/>
    <w:tmpl w:val="B86A67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640270FB"/>
    <w:multiLevelType w:val="multilevel"/>
    <w:tmpl w:val="5E6E40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656F2210"/>
    <w:multiLevelType w:val="multilevel"/>
    <w:tmpl w:val="10B2C1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6A4771FB"/>
    <w:multiLevelType w:val="multilevel"/>
    <w:tmpl w:val="EBACC58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F7369D2"/>
    <w:multiLevelType w:val="multilevel"/>
    <w:tmpl w:val="C37C14D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798A6352"/>
    <w:multiLevelType w:val="multilevel"/>
    <w:tmpl w:val="F8543A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7F407C8B"/>
    <w:multiLevelType w:val="multilevel"/>
    <w:tmpl w:val="821600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998260470">
    <w:abstractNumId w:val="10"/>
  </w:num>
  <w:num w:numId="2" w16cid:durableId="1998919521">
    <w:abstractNumId w:val="3"/>
  </w:num>
  <w:num w:numId="3" w16cid:durableId="1436091961">
    <w:abstractNumId w:val="8"/>
  </w:num>
  <w:num w:numId="4" w16cid:durableId="456262707">
    <w:abstractNumId w:val="4"/>
  </w:num>
  <w:num w:numId="5" w16cid:durableId="2116049996">
    <w:abstractNumId w:val="18"/>
  </w:num>
  <w:num w:numId="6" w16cid:durableId="2036078036">
    <w:abstractNumId w:val="6"/>
  </w:num>
  <w:num w:numId="7" w16cid:durableId="59837550">
    <w:abstractNumId w:val="22"/>
  </w:num>
  <w:num w:numId="8" w16cid:durableId="1976370813">
    <w:abstractNumId w:val="2"/>
  </w:num>
  <w:num w:numId="9" w16cid:durableId="783765105">
    <w:abstractNumId w:val="11"/>
  </w:num>
  <w:num w:numId="10" w16cid:durableId="483665536">
    <w:abstractNumId w:val="17"/>
  </w:num>
  <w:num w:numId="11" w16cid:durableId="804543660">
    <w:abstractNumId w:val="9"/>
  </w:num>
  <w:num w:numId="12" w16cid:durableId="1413310453">
    <w:abstractNumId w:val="1"/>
  </w:num>
  <w:num w:numId="13" w16cid:durableId="320668448">
    <w:abstractNumId w:val="23"/>
  </w:num>
  <w:num w:numId="14" w16cid:durableId="539586463">
    <w:abstractNumId w:val="12"/>
  </w:num>
  <w:num w:numId="15" w16cid:durableId="543249142">
    <w:abstractNumId w:val="5"/>
  </w:num>
  <w:num w:numId="16" w16cid:durableId="1945650594">
    <w:abstractNumId w:val="14"/>
  </w:num>
  <w:num w:numId="17" w16cid:durableId="1554611855">
    <w:abstractNumId w:val="7"/>
  </w:num>
  <w:num w:numId="18" w16cid:durableId="1855682079">
    <w:abstractNumId w:val="15"/>
  </w:num>
  <w:num w:numId="19" w16cid:durableId="1128084549">
    <w:abstractNumId w:val="13"/>
  </w:num>
  <w:num w:numId="20" w16cid:durableId="125121891">
    <w:abstractNumId w:val="21"/>
  </w:num>
  <w:num w:numId="21" w16cid:durableId="1518496196">
    <w:abstractNumId w:val="16"/>
  </w:num>
  <w:num w:numId="22" w16cid:durableId="212425987">
    <w:abstractNumId w:val="0"/>
  </w:num>
  <w:num w:numId="23" w16cid:durableId="1157575584">
    <w:abstractNumId w:val="20"/>
  </w:num>
  <w:num w:numId="24" w16cid:durableId="11093546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461EC"/>
    <w:rsid w:val="00975090"/>
    <w:rsid w:val="00A461EC"/>
    <w:rsid w:val="00D01D98"/>
    <w:rsid w:val="00D9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7E5F"/>
  <w15:docId w15:val="{F6C0D1DA-7423-451A-AD07-B6939D64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Rhishik Roy</dc:creator>
  <dc:description/>
  <cp:lastModifiedBy>Rhishik Roy</cp:lastModifiedBy>
  <cp:revision>2</cp:revision>
  <dcterms:created xsi:type="dcterms:W3CDTF">2026-03-03T05:33:00Z</dcterms:created>
  <dcterms:modified xsi:type="dcterms:W3CDTF">2026-03-03T05:33:00Z</dcterms:modified>
</cp:coreProperties>
</file>